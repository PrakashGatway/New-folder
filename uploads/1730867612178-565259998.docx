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D5D7" w14:textId="77777777" w:rsidR="00B45387" w:rsidRDefault="00853D44" w:rsidP="00853D44">
      <w:pPr>
        <w:pStyle w:val="Name"/>
        <w:jc w:val="right"/>
      </w:pPr>
      <w:r>
        <w:t>Rajneesh Vaid (Melly)</w:t>
      </w:r>
      <w:r>
        <w:tab/>
      </w:r>
      <w:r>
        <w:tab/>
      </w:r>
      <w:r>
        <w:tab/>
      </w:r>
      <w:r>
        <w:rPr>
          <w:noProof/>
          <w:lang w:val="en-US"/>
        </w:rPr>
        <w:drawing>
          <wp:inline distT="0" distB="0" distL="0" distR="0" wp14:anchorId="5C77CE3E" wp14:editId="7B301555">
            <wp:extent cx="771525" cy="1056907"/>
            <wp:effectExtent l="19050" t="0" r="0" b="0"/>
            <wp:docPr id="2" name="Picture 1" descr="Mell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ly.jpg"/>
                    <pic:cNvPicPr/>
                  </pic:nvPicPr>
                  <pic:blipFill>
                    <a:blip r:embed="rId7" cstate="print"/>
                    <a:srcRect t="24490" r="15436"/>
                    <a:stretch>
                      <a:fillRect/>
                    </a:stretch>
                  </pic:blipFill>
                  <pic:spPr>
                    <a:xfrm>
                      <a:off x="0" y="0"/>
                      <a:ext cx="77179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4338" w14:textId="77777777" w:rsidR="00853D44" w:rsidRPr="00853D44" w:rsidRDefault="00853D44" w:rsidP="00853D44"/>
    <w:tbl>
      <w:tblPr>
        <w:tblW w:w="0" w:type="auto"/>
        <w:tblLook w:val="0000" w:firstRow="0" w:lastRow="0" w:firstColumn="0" w:lastColumn="0" w:noHBand="0" w:noVBand="0"/>
      </w:tblPr>
      <w:tblGrid>
        <w:gridCol w:w="2128"/>
        <w:gridCol w:w="6512"/>
      </w:tblGrid>
      <w:tr w:rsidR="00B45387" w14:paraId="2001285E" w14:textId="77777777" w:rsidTr="00986EC1">
        <w:tc>
          <w:tcPr>
            <w:tcW w:w="2160" w:type="dxa"/>
          </w:tcPr>
          <w:p w14:paraId="119271F9" w14:textId="77777777" w:rsidR="00B45387" w:rsidRDefault="00B45387" w:rsidP="00986EC1">
            <w:pPr>
              <w:pStyle w:val="SectionTitle"/>
            </w:pPr>
            <w:r>
              <w:t>Objective</w:t>
            </w:r>
          </w:p>
        </w:tc>
        <w:tc>
          <w:tcPr>
            <w:tcW w:w="6667" w:type="dxa"/>
          </w:tcPr>
          <w:p w14:paraId="3A2B08E6" w14:textId="77777777" w:rsidR="00B45387" w:rsidRPr="002879BA" w:rsidRDefault="00853D44">
            <w:pPr>
              <w:pStyle w:val="Objective"/>
              <w:rPr>
                <w:i/>
              </w:rPr>
            </w:pPr>
            <w:r>
              <w:rPr>
                <w:i/>
              </w:rPr>
              <w:t>Trip Leader and Guide</w:t>
            </w:r>
          </w:p>
        </w:tc>
      </w:tr>
      <w:tr w:rsidR="00986EC1" w14:paraId="492B94DD" w14:textId="77777777" w:rsidTr="00986EC1">
        <w:tc>
          <w:tcPr>
            <w:tcW w:w="2160" w:type="dxa"/>
          </w:tcPr>
          <w:p w14:paraId="67766EC5" w14:textId="77777777" w:rsidR="00986EC1" w:rsidRDefault="00986EC1" w:rsidP="00986EC1">
            <w:pPr>
              <w:pStyle w:val="SectionTitle"/>
            </w:pPr>
            <w:r>
              <w:t>Experience</w:t>
            </w:r>
          </w:p>
        </w:tc>
        <w:tc>
          <w:tcPr>
            <w:tcW w:w="6667" w:type="dxa"/>
          </w:tcPr>
          <w:p w14:paraId="2AEBFF23" w14:textId="5D58FD3F" w:rsidR="00986EC1" w:rsidRPr="002879BA" w:rsidRDefault="00986EC1" w:rsidP="002879BA">
            <w:pPr>
              <w:pStyle w:val="CompanyName"/>
            </w:pPr>
            <w:r>
              <w:t>2012 - 2023</w:t>
            </w:r>
            <w:r w:rsidRPr="002879BA">
              <w:tab/>
              <w:t>Freelance tour manager</w:t>
            </w:r>
            <w:r>
              <w:t>/ tour director</w:t>
            </w:r>
            <w:r w:rsidRPr="002879BA">
              <w:tab/>
            </w:r>
          </w:p>
          <w:p w14:paraId="3AA7B64F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After having worked as a team member and having gained essential inputs on handling land arrangements, I decided to seek career opportunities in freelancing. I became free lance Tour Manager. It was out of a desire to explore </w:t>
            </w:r>
            <w:smartTag w:uri="urn:schemas-microsoft-com:office:smarttags" w:element="country-region">
              <w:r>
                <w:t>India</w:t>
              </w:r>
            </w:smartTag>
            <w:r>
              <w:t xml:space="preserve"> at the same time provide professional services to the clients and enhance their image of </w:t>
            </w:r>
            <w:smartTag w:uri="urn:schemas-microsoft-com:office:smarttags" w:element="place">
              <w:smartTag w:uri="urn:schemas-microsoft-com:office:smarttags" w:element="country-region">
                <w:r>
                  <w:t>India</w:t>
                </w:r>
              </w:smartTag>
            </w:smartTag>
            <w:r>
              <w:t xml:space="preserve">. The challenge and the responsibilities involved were the detrimental reasons in the career shift. Companies and the clientele that I have successfully handled </w:t>
            </w:r>
            <w:proofErr w:type="gramStart"/>
            <w:r>
              <w:t>are :</w:t>
            </w:r>
            <w:proofErr w:type="gramEnd"/>
            <w:r>
              <w:t xml:space="preserve"> </w:t>
            </w:r>
          </w:p>
          <w:p w14:paraId="4F09D14F" w14:textId="77777777" w:rsidR="00986EC1" w:rsidRPr="002879BA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2879BA">
              <w:rPr>
                <w:b/>
                <w:i/>
              </w:rPr>
              <w:t xml:space="preserve">Kuoni Dorking, Dorking </w:t>
            </w:r>
            <w:smartTag w:uri="urn:schemas-microsoft-com:office:smarttags" w:element="place">
              <w:smartTag w:uri="urn:schemas-microsoft-com:office:smarttags" w:element="country-region">
                <w:r w:rsidRPr="002879BA">
                  <w:rPr>
                    <w:b/>
                    <w:i/>
                  </w:rPr>
                  <w:t>UK</w:t>
                </w:r>
              </w:smartTag>
            </w:smartTag>
          </w:p>
          <w:p w14:paraId="46AFB105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This is a </w:t>
            </w:r>
            <w:smartTag w:uri="urn:schemas-microsoft-com:office:smarttags" w:element="country-region">
              <w:r>
                <w:t>Switzerland</w:t>
              </w:r>
            </w:smartTag>
            <w:r>
              <w:t xml:space="preserve"> based company with their </w:t>
            </w:r>
            <w:smartTag w:uri="urn:schemas-microsoft-com:office:smarttags" w:element="country-region">
              <w:smartTag w:uri="urn:schemas-microsoft-com:office:smarttags" w:element="place">
                <w:r>
                  <w:t>UK</w:t>
                </w:r>
              </w:smartTag>
            </w:smartTag>
            <w:r>
              <w:t xml:space="preserve"> office in Dorking. Earlier they used TCI to handle their clientele, in year 2001 they opened their own office in </w:t>
            </w:r>
            <w:smartTag w:uri="urn:schemas-microsoft-com:office:smarttags" w:element="place">
              <w:smartTag w:uri="urn:schemas-microsoft-com:office:smarttags" w:element="country-region">
                <w:r>
                  <w:t>India</w:t>
                </w:r>
              </w:smartTag>
            </w:smartTag>
            <w:r>
              <w:t xml:space="preserve">. They have about 15 to 20 thousand tourist every year to </w:t>
            </w:r>
            <w:smartTag w:uri="urn:schemas-microsoft-com:office:smarttags" w:element="place">
              <w:smartTag w:uri="urn:schemas-microsoft-com:office:smarttags" w:element="country-region">
                <w:r>
                  <w:t>India</w:t>
                </w:r>
              </w:smartTag>
            </w:smartTag>
            <w:r>
              <w:t xml:space="preserve">. As a tour manager I have escorted their brochure tours </w:t>
            </w:r>
            <w:proofErr w:type="spellStart"/>
            <w:r>
              <w:t>eg.</w:t>
            </w:r>
            <w:proofErr w:type="spellEnd"/>
            <w:r>
              <w:t xml:space="preserve"> Indian Experience, Taj Tour, Indian Panorama, Land of the Maharaja. My association with Kuoni is over 10 years. </w:t>
            </w:r>
          </w:p>
          <w:p w14:paraId="5D26E72E" w14:textId="77777777" w:rsidR="00986EC1" w:rsidRPr="002879BA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2879BA">
              <w:rPr>
                <w:b/>
                <w:i/>
              </w:rPr>
              <w:t xml:space="preserve">Creative Travels, </w:t>
            </w:r>
            <w:smartTag w:uri="urn:schemas-microsoft-com:office:smarttags" w:element="place">
              <w:smartTag w:uri="urn:schemas-microsoft-com:office:smarttags" w:element="City">
                <w:r w:rsidRPr="002879BA">
                  <w:rPr>
                    <w:b/>
                    <w:i/>
                  </w:rPr>
                  <w:t>New Delhi</w:t>
                </w:r>
              </w:smartTag>
            </w:smartTag>
          </w:p>
          <w:p w14:paraId="387FABCC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A </w:t>
            </w:r>
            <w:smartTag w:uri="urn:schemas-microsoft-com:office:smarttags" w:element="City">
              <w:smartTag w:uri="urn:schemas-microsoft-com:office:smarttags" w:element="place">
                <w:r>
                  <w:t>Delhi</w:t>
                </w:r>
              </w:smartTag>
            </w:smartTag>
            <w:r>
              <w:t xml:space="preserve"> based company with Mr. Ram Kohli at the helm of affairs, they have British and American clientele. I have been associated with Creative for over SIX years, and I have handled both US and </w:t>
            </w:r>
            <w:smartTag w:uri="urn:schemas-microsoft-com:office:smarttags" w:element="place">
              <w:smartTag w:uri="urn:schemas-microsoft-com:office:smarttags" w:element="country-region">
                <w:r>
                  <w:t>UK</w:t>
                </w:r>
              </w:smartTag>
            </w:smartTag>
            <w:r>
              <w:t xml:space="preserve"> clientele. As a Tour Manager I have escorted </w:t>
            </w:r>
            <w:smartTag w:uri="urn:schemas-microsoft-com:office:smarttags" w:element="place">
              <w:smartTag w:uri="urn:schemas-microsoft-com:office:smarttags" w:element="country-region">
                <w:r>
                  <w:t>UK</w:t>
                </w:r>
              </w:smartTag>
            </w:smartTag>
            <w:r>
              <w:t xml:space="preserve"> series called Travel Sphere and for US I have worked for their Grand Tours and Club ABC accounts. </w:t>
            </w:r>
          </w:p>
          <w:p w14:paraId="14EE9405" w14:textId="77777777" w:rsidR="00986EC1" w:rsidRPr="002879BA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2879BA">
              <w:rPr>
                <w:b/>
                <w:i/>
              </w:rPr>
              <w:t>Sita World Travels</w:t>
            </w:r>
          </w:p>
          <w:p w14:paraId="1FB12E4E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Ever since Kuoni absorbed Sita, I got an opportunity to escort their VIP groups as well as Brochure tours. </w:t>
            </w:r>
          </w:p>
          <w:p w14:paraId="6B4A196F" w14:textId="77777777" w:rsidR="00986EC1" w:rsidRPr="002879BA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2879BA">
              <w:rPr>
                <w:b/>
                <w:i/>
              </w:rPr>
              <w:t xml:space="preserve">Cox &amp; Kings Ind. Ltd. </w:t>
            </w:r>
          </w:p>
          <w:p w14:paraId="14BEB2E2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I have also got the opportunity to work in the capacity of Tour Manger for their brochure tours. Presently the brochure tours I am escorting for them are Indian Experience, Grand Tour of the North and Forts and Palaces of Rajasthan. </w:t>
            </w:r>
          </w:p>
          <w:p w14:paraId="72E14FCE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502332">
              <w:rPr>
                <w:b/>
                <w:i/>
              </w:rPr>
              <w:t>Vantage Brochure tours</w:t>
            </w:r>
          </w:p>
          <w:p w14:paraId="48BF8B85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I </w:t>
            </w:r>
            <w:proofErr w:type="gramStart"/>
            <w:r>
              <w:t>have the opportunity to</w:t>
            </w:r>
            <w:proofErr w:type="gramEnd"/>
            <w:r>
              <w:t xml:space="preserve"> work for the Vantage earlier as a trip leader when Vantage operated tours to India under the Indian DMC.</w:t>
            </w:r>
          </w:p>
          <w:p w14:paraId="7758468E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</w:p>
          <w:p w14:paraId="10979C3E" w14:textId="77777777" w:rsidR="00986EC1" w:rsidRPr="008954F4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 w:rsidRPr="008954F4">
              <w:rPr>
                <w:b/>
                <w:i/>
              </w:rPr>
              <w:t>Odysseys Unlimited</w:t>
            </w:r>
          </w:p>
          <w:p w14:paraId="2351A44F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Odysseys is a </w:t>
            </w:r>
            <w:smartTag w:uri="urn:schemas-microsoft-com:office:smarttags" w:element="City">
              <w:r>
                <w:t>Newton</w:t>
              </w:r>
            </w:smartTag>
            <w:r>
              <w:t xml:space="preserve">, </w:t>
            </w:r>
            <w:smartTag w:uri="urn:schemas-microsoft-com:office:smarttags" w:element="State">
              <w:r>
                <w:t>Massachusetts</w:t>
              </w:r>
            </w:smartTag>
            <w:r>
              <w:t xml:space="preserve"> </w:t>
            </w:r>
            <w:smartTag w:uri="urn:schemas-microsoft-com:office:smarttags" w:element="country-region">
              <w:smartTag w:uri="urn:schemas-microsoft-com:office:smarttags" w:element="place">
                <w:r>
                  <w:t>US</w:t>
                </w:r>
              </w:smartTag>
            </w:smartTag>
            <w:r>
              <w:t xml:space="preserve"> based company with Mr. Bruce </w:t>
            </w:r>
            <w:proofErr w:type="spellStart"/>
            <w:r>
              <w:t>Epstien</w:t>
            </w:r>
            <w:proofErr w:type="spellEnd"/>
            <w:r>
              <w:t xml:space="preserve"> and Mrs. Lisa Furtado at the helm of the affairs. Odysseys Unlimited specializes in small group tours and promotes brochure tours to </w:t>
            </w:r>
            <w:smartTag w:uri="urn:schemas-microsoft-com:office:smarttags" w:element="place">
              <w:smartTag w:uri="urn:schemas-microsoft-com:office:smarttags" w:element="country-region">
                <w:r>
                  <w:lastRenderedPageBreak/>
                  <w:t>India</w:t>
                </w:r>
              </w:smartTag>
            </w:smartTag>
            <w:r>
              <w:t xml:space="preserve"> in a classic itinerary called Mystical India. I have had the opportunity to Trip Lead many of their groups and I continue to do so at present.</w:t>
            </w:r>
          </w:p>
          <w:p w14:paraId="0E191D81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Odysseys Unlimited is also the most preferred travel organization for various University Alumni and study trip organizations. I have had the </w:t>
            </w:r>
            <w:proofErr w:type="spellStart"/>
            <w:r>
              <w:t>honor</w:t>
            </w:r>
            <w:proofErr w:type="spellEnd"/>
            <w:r>
              <w:t xml:space="preserve"> to trip lead Alumni Groups from Washington and Lee, Michigan University and many others, and Smithsonian Journeys (a Washington based Study Group). </w:t>
            </w:r>
          </w:p>
          <w:p w14:paraId="748D972E" w14:textId="77777777" w:rsidR="00986EC1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Odysseys promotes its trips by citing their trip leaders as a unique special addition, which makes them better than most. I am </w:t>
            </w:r>
            <w:proofErr w:type="spellStart"/>
            <w:r>
              <w:t>honored</w:t>
            </w:r>
            <w:proofErr w:type="spellEnd"/>
            <w:r>
              <w:t xml:space="preserve"> to say that they have chosen me amongst their most preferred trip leaders for their special interest groups.</w:t>
            </w:r>
          </w:p>
          <w:p w14:paraId="76EDBE30" w14:textId="77777777" w:rsidR="00986EC1" w:rsidRPr="002879BA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  <w:rPr>
                <w:b/>
                <w:i/>
              </w:rPr>
            </w:pPr>
            <w:r>
              <w:rPr>
                <w:b/>
                <w:i/>
              </w:rPr>
              <w:t>Far Horizons</w:t>
            </w:r>
          </w:p>
          <w:p w14:paraId="19A628A8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A </w:t>
            </w:r>
            <w:smartTag w:uri="urn:schemas-microsoft-com:office:smarttags" w:element="City">
              <w:r>
                <w:t>Delhi</w:t>
              </w:r>
            </w:smartTag>
            <w:r>
              <w:t xml:space="preserve"> based company with Mr. Basu at the helm of affairs, they have Crème de la crème American (US) clientele i.e. </w:t>
            </w:r>
            <w:r w:rsidRPr="007D6964">
              <w:rPr>
                <w:b/>
              </w:rPr>
              <w:t xml:space="preserve">DH (Destination </w:t>
            </w:r>
            <w:smartTag w:uri="urn:schemas-microsoft-com:office:smarttags" w:element="place">
              <w:r w:rsidRPr="007D6964">
                <w:rPr>
                  <w:b/>
                </w:rPr>
                <w:t>Himalayas</w:t>
              </w:r>
            </w:smartTag>
            <w:r w:rsidRPr="007D6964">
              <w:rPr>
                <w:b/>
              </w:rPr>
              <w:t>), NATIONAL GEOGRAPHICS</w:t>
            </w:r>
            <w:r>
              <w:rPr>
                <w:b/>
              </w:rPr>
              <w:t xml:space="preserve"> </w:t>
            </w:r>
            <w:r>
              <w:t>etc. I have been associated with Far Horizons for a few years, and I have handled both special interest and brochure tours.</w:t>
            </w:r>
          </w:p>
          <w:p w14:paraId="16727A31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proofErr w:type="spellStart"/>
            <w:r w:rsidRPr="001F7460">
              <w:rPr>
                <w:b/>
                <w:i/>
              </w:rPr>
              <w:t>Worldspree</w:t>
            </w:r>
            <w:proofErr w:type="spellEnd"/>
            <w:r w:rsidRPr="001F7460">
              <w:rPr>
                <w:b/>
                <w:i/>
              </w:rPr>
              <w:t xml:space="preserve"> Tours</w:t>
            </w:r>
            <w:r>
              <w:t xml:space="preserve"> (through Indian DMC called Orange)</w:t>
            </w:r>
          </w:p>
          <w:p w14:paraId="40C67661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Wilson Wu, CMD of World Spree principally operates tours to China, they have in 2015 started India Operations. </w:t>
            </w:r>
          </w:p>
          <w:p w14:paraId="18B83325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Their moto is low profit, value of money options, offering </w:t>
            </w:r>
            <w:proofErr w:type="spellStart"/>
            <w:r>
              <w:t>specialzed</w:t>
            </w:r>
            <w:proofErr w:type="spellEnd"/>
            <w:r>
              <w:t xml:space="preserve"> tours to India. Their principal office is in Seattle, Washington and they are opening their offices in UK, </w:t>
            </w:r>
            <w:proofErr w:type="gramStart"/>
            <w:r>
              <w:t>Australia</w:t>
            </w:r>
            <w:proofErr w:type="gramEnd"/>
            <w:r>
              <w:t xml:space="preserve"> and Canada. </w:t>
            </w:r>
          </w:p>
          <w:p w14:paraId="6D8EC5FD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I have led 12 different groups with distinction on various itineraries they the company offers. </w:t>
            </w:r>
          </w:p>
          <w:p w14:paraId="194E79EB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 w:rsidRPr="007A555C">
              <w:rPr>
                <w:b/>
                <w:i/>
              </w:rPr>
              <w:t>Gate 1 Tours</w:t>
            </w:r>
            <w:r>
              <w:t xml:space="preserve">: More of the World for Less </w:t>
            </w:r>
            <w:proofErr w:type="gramStart"/>
            <w:r>
              <w:t>( Headquarters</w:t>
            </w:r>
            <w:proofErr w:type="gramEnd"/>
            <w:r>
              <w:t xml:space="preserve"> - </w:t>
            </w:r>
            <w:r w:rsidRPr="007A555C">
              <w:t>Fort Washington, PA (Suburban Philadelphia)</w:t>
            </w:r>
          </w:p>
          <w:p w14:paraId="72A7DB59" w14:textId="77777777" w:rsidR="00986EC1" w:rsidRDefault="00986EC1" w:rsidP="008B0EE4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I have consistently scored high on Trip Leader assessment scale for all the groups that I have had the opportunity to lead, through India and Nepal. </w:t>
            </w:r>
          </w:p>
          <w:p w14:paraId="2C96E144" w14:textId="77777777" w:rsidR="00986EC1" w:rsidRPr="00502332" w:rsidRDefault="00986EC1" w:rsidP="009137BF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</w:p>
          <w:p w14:paraId="1517B29B" w14:textId="6CECBC8B" w:rsidR="00986EC1" w:rsidRDefault="00986EC1" w:rsidP="00986EC1">
            <w:pPr>
              <w:pStyle w:val="Achievement"/>
              <w:numPr>
                <w:ilvl w:val="0"/>
                <w:numId w:val="0"/>
              </w:numPr>
              <w:tabs>
                <w:tab w:val="left" w:pos="2740"/>
              </w:tabs>
            </w:pPr>
            <w:r>
              <w:t xml:space="preserve">I am </w:t>
            </w:r>
            <w:proofErr w:type="spellStart"/>
            <w:r>
              <w:t>honored</w:t>
            </w:r>
            <w:proofErr w:type="spellEnd"/>
            <w:r>
              <w:t xml:space="preserve"> to say that in my experience of working in the capacity of tour manager, I have got excellent support from everybody who have trusted and invested in my work. I have been able to garner a good reputation on account of tour reports of the </w:t>
            </w:r>
            <w:proofErr w:type="spellStart"/>
            <w:r>
              <w:t>travelers</w:t>
            </w:r>
            <w:proofErr w:type="spellEnd"/>
            <w:r>
              <w:t xml:space="preserve"> and most importantly I have lived up to the trust imposed in me by my employers and I thank God for that. </w:t>
            </w:r>
          </w:p>
        </w:tc>
      </w:tr>
      <w:tr w:rsidR="00986EC1" w14:paraId="1ACEA1D3" w14:textId="77777777" w:rsidTr="00986EC1">
        <w:tc>
          <w:tcPr>
            <w:tcW w:w="2160" w:type="dxa"/>
          </w:tcPr>
          <w:p w14:paraId="1B5DF22D" w14:textId="402C193C" w:rsidR="00986EC1" w:rsidRDefault="00986EC1" w:rsidP="00986EC1">
            <w:pPr>
              <w:pStyle w:val="SectionTitle"/>
            </w:pPr>
            <w:r>
              <w:lastRenderedPageBreak/>
              <w:t>Education</w:t>
            </w:r>
          </w:p>
        </w:tc>
        <w:tc>
          <w:tcPr>
            <w:tcW w:w="6667" w:type="dxa"/>
          </w:tcPr>
          <w:p w14:paraId="774CD010" w14:textId="77777777" w:rsidR="00986EC1" w:rsidRDefault="00986EC1" w:rsidP="00986EC1">
            <w:pPr>
              <w:pStyle w:val="Institution"/>
            </w:pPr>
            <w:proofErr w:type="gramStart"/>
            <w:r>
              <w:t>1984 :</w:t>
            </w:r>
            <w:proofErr w:type="gramEnd"/>
            <w:r>
              <w:t xml:space="preserve"> </w:t>
            </w:r>
            <w:proofErr w:type="spellStart"/>
            <w:r>
              <w:t>Metriculate</w:t>
            </w:r>
            <w:proofErr w:type="spellEnd"/>
            <w:r>
              <w:t xml:space="preserve"> from </w:t>
            </w:r>
            <w:smartTag w:uri="urn:schemas-microsoft-com:office:smarttags" w:element="PlaceName">
              <w:r>
                <w:t>Blue</w:t>
              </w:r>
            </w:smartTag>
            <w:r>
              <w:t xml:space="preserve"> </w:t>
            </w:r>
            <w:smartTag w:uri="urn:schemas-microsoft-com:office:smarttags" w:element="PlaceName">
              <w:r>
                <w:t>Bells</w:t>
              </w:r>
            </w:smartTag>
            <w:r>
              <w:t xml:space="preserve"> </w:t>
            </w:r>
            <w:smartTag w:uri="urn:schemas-microsoft-com:office:smarttags" w:element="PlaceType">
              <w:r>
                <w:t>School</w:t>
              </w:r>
            </w:smartTag>
            <w:r>
              <w:t xml:space="preserve">, G.K., </w:t>
            </w:r>
            <w:smartTag w:uri="urn:schemas-microsoft-com:office:smarttags" w:element="place">
              <w:smartTag w:uri="urn:schemas-microsoft-com:office:smarttags" w:element="City">
                <w:r>
                  <w:t>New Delhi</w:t>
                </w:r>
              </w:smartTag>
            </w:smartTag>
          </w:p>
          <w:p w14:paraId="58D6FE1B" w14:textId="77777777" w:rsidR="00986EC1" w:rsidRDefault="00986EC1" w:rsidP="00986EC1">
            <w:pPr>
              <w:pStyle w:val="Achievement"/>
              <w:numPr>
                <w:ilvl w:val="0"/>
                <w:numId w:val="0"/>
              </w:numPr>
              <w:jc w:val="left"/>
            </w:pPr>
            <w:proofErr w:type="gramStart"/>
            <w:r>
              <w:t>1986 :</w:t>
            </w:r>
            <w:proofErr w:type="gramEnd"/>
            <w:r>
              <w:t xml:space="preserve"> Passed Higher Secondary from </w:t>
            </w:r>
            <w:smartTag w:uri="urn:schemas-microsoft-com:office:smarttags" w:element="place">
              <w:smartTag w:uri="urn:schemas-microsoft-com:office:smarttags" w:element="PlaceName">
                <w:r>
                  <w:t>Blue</w:t>
                </w:r>
              </w:smartTag>
              <w:r>
                <w:t xml:space="preserve"> </w:t>
              </w:r>
              <w:smartTag w:uri="urn:schemas-microsoft-com:office:smarttags" w:element="PlaceName">
                <w:r>
                  <w:t>Bells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School</w:t>
                </w:r>
              </w:smartTag>
            </w:smartTag>
            <w:r>
              <w:t>.</w:t>
            </w:r>
          </w:p>
          <w:p w14:paraId="0DB95A6C" w14:textId="4ADF3B3B" w:rsidR="00986EC1" w:rsidRDefault="00986EC1" w:rsidP="00986EC1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1986-</w:t>
            </w:r>
            <w:proofErr w:type="gramStart"/>
            <w:r>
              <w:t>89 :</w:t>
            </w:r>
            <w:proofErr w:type="gramEnd"/>
            <w:r>
              <w:t xml:space="preserve"> Graduated in Commerce from </w:t>
            </w:r>
            <w:smartTag w:uri="urn:schemas-microsoft-com:office:smarttags" w:element="place">
              <w:smartTag w:uri="urn:schemas-microsoft-com:office:smarttags" w:element="PlaceName">
                <w:r>
                  <w:t>Delhi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University</w:t>
                </w:r>
              </w:smartTag>
            </w:smartTag>
            <w:r>
              <w:t>.</w:t>
            </w:r>
          </w:p>
        </w:tc>
      </w:tr>
      <w:tr w:rsidR="00986EC1" w14:paraId="2B6D0620" w14:textId="77777777" w:rsidTr="00986EC1">
        <w:tc>
          <w:tcPr>
            <w:tcW w:w="2160" w:type="dxa"/>
          </w:tcPr>
          <w:p w14:paraId="0422E529" w14:textId="619C77CD" w:rsidR="00986EC1" w:rsidRDefault="00986EC1" w:rsidP="00986EC1">
            <w:pPr>
              <w:pStyle w:val="SectionTitle"/>
            </w:pPr>
          </w:p>
        </w:tc>
        <w:tc>
          <w:tcPr>
            <w:tcW w:w="6667" w:type="dxa"/>
          </w:tcPr>
          <w:p w14:paraId="2A842ADC" w14:textId="70F03613" w:rsidR="00986EC1" w:rsidRDefault="00986EC1" w:rsidP="00986EC1">
            <w:pPr>
              <w:pStyle w:val="Achievement"/>
              <w:numPr>
                <w:ilvl w:val="0"/>
                <w:numId w:val="0"/>
              </w:numPr>
              <w:jc w:val="left"/>
            </w:pPr>
          </w:p>
        </w:tc>
      </w:tr>
      <w:tr w:rsidR="00986EC1" w14:paraId="7C36F180" w14:textId="77777777" w:rsidTr="00986EC1">
        <w:tc>
          <w:tcPr>
            <w:tcW w:w="2160" w:type="dxa"/>
          </w:tcPr>
          <w:p w14:paraId="1090C90D" w14:textId="666C4AC0" w:rsidR="00986EC1" w:rsidRDefault="00986EC1" w:rsidP="00986EC1">
            <w:pPr>
              <w:pStyle w:val="SectionTitle"/>
            </w:pPr>
            <w:r>
              <w:t>Particulars</w:t>
            </w:r>
          </w:p>
        </w:tc>
        <w:tc>
          <w:tcPr>
            <w:tcW w:w="6667" w:type="dxa"/>
          </w:tcPr>
          <w:p w14:paraId="4A576978" w14:textId="77777777" w:rsidR="00986EC1" w:rsidRDefault="00986EC1" w:rsidP="00986EC1">
            <w:pPr>
              <w:pStyle w:val="BodyText"/>
              <w:spacing w:after="0"/>
            </w:pPr>
            <w:r>
              <w:t xml:space="preserve">Date of </w:t>
            </w:r>
            <w:proofErr w:type="gramStart"/>
            <w:r>
              <w:t>Birth :</w:t>
            </w:r>
            <w:proofErr w:type="gramEnd"/>
            <w:r>
              <w:t xml:space="preserve"> 21</w:t>
            </w:r>
            <w:r w:rsidRPr="004A3546">
              <w:rPr>
                <w:vertAlign w:val="superscript"/>
              </w:rPr>
              <w:t>st</w:t>
            </w:r>
            <w:r>
              <w:t xml:space="preserve"> February’ 1968</w:t>
            </w:r>
          </w:p>
          <w:p w14:paraId="1D7DBFE2" w14:textId="637C8E7A" w:rsidR="00986EC1" w:rsidRPr="00710C39" w:rsidRDefault="00986EC1" w:rsidP="00986EC1">
            <w:pPr>
              <w:pStyle w:val="BodyText"/>
              <w:spacing w:after="0"/>
            </w:pPr>
            <w:r>
              <w:t>Father’s name: Late Sh. Harish Chander Vaid</w:t>
            </w:r>
          </w:p>
        </w:tc>
      </w:tr>
      <w:tr w:rsidR="00986EC1" w14:paraId="735CAB0E" w14:textId="77777777" w:rsidTr="00986EC1">
        <w:tc>
          <w:tcPr>
            <w:tcW w:w="2160" w:type="dxa"/>
          </w:tcPr>
          <w:p w14:paraId="62DBC8BD" w14:textId="67A2AA4D" w:rsidR="00986EC1" w:rsidRDefault="00986EC1" w:rsidP="00986EC1">
            <w:pPr>
              <w:pStyle w:val="SectionTitle"/>
            </w:pPr>
          </w:p>
        </w:tc>
        <w:tc>
          <w:tcPr>
            <w:tcW w:w="6667" w:type="dxa"/>
          </w:tcPr>
          <w:p w14:paraId="458897D8" w14:textId="77777777" w:rsidR="00986EC1" w:rsidRPr="00D9347B" w:rsidRDefault="00986EC1" w:rsidP="00986EC1">
            <w:pPr>
              <w:rPr>
                <w:rFonts w:ascii="Calibri" w:hAnsi="Calibri"/>
                <w:sz w:val="22"/>
                <w:szCs w:val="22"/>
              </w:rPr>
            </w:pPr>
            <w:r w:rsidRPr="00D9347B">
              <w:rPr>
                <w:rFonts w:ascii="Calibri" w:hAnsi="Calibri"/>
                <w:sz w:val="22"/>
                <w:szCs w:val="22"/>
              </w:rPr>
              <w:t>Mobile: +91 9899552100</w:t>
            </w:r>
          </w:p>
          <w:p w14:paraId="409D734A" w14:textId="3C72B949" w:rsidR="00986EC1" w:rsidRPr="00986EC1" w:rsidRDefault="00986EC1" w:rsidP="00986EC1">
            <w:pPr>
              <w:rPr>
                <w:rFonts w:ascii="Calibri" w:hAnsi="Calibri"/>
                <w:sz w:val="22"/>
                <w:szCs w:val="22"/>
              </w:rPr>
            </w:pPr>
            <w:r w:rsidRPr="00D9347B">
              <w:rPr>
                <w:rFonts w:ascii="Calibri" w:hAnsi="Calibri"/>
                <w:sz w:val="22"/>
                <w:szCs w:val="22"/>
              </w:rPr>
              <w:t xml:space="preserve">Email: </w:t>
            </w:r>
            <w:r>
              <w:rPr>
                <w:rFonts w:ascii="Calibri" w:hAnsi="Calibri"/>
                <w:sz w:val="22"/>
                <w:szCs w:val="22"/>
              </w:rPr>
              <w:t>indianguide4u</w:t>
            </w:r>
            <w:r w:rsidRPr="00D9347B">
              <w:rPr>
                <w:rFonts w:ascii="Calibri" w:hAnsi="Calibri"/>
                <w:sz w:val="22"/>
                <w:szCs w:val="22"/>
              </w:rPr>
              <w:t>@hotmail.com</w:t>
            </w:r>
          </w:p>
        </w:tc>
      </w:tr>
      <w:tr w:rsidR="007A555C" w14:paraId="693E2249" w14:textId="77777777" w:rsidTr="00986EC1">
        <w:tc>
          <w:tcPr>
            <w:tcW w:w="2160" w:type="dxa"/>
          </w:tcPr>
          <w:p w14:paraId="209511B0" w14:textId="77777777" w:rsidR="007A555C" w:rsidRDefault="007A555C" w:rsidP="00986EC1">
            <w:pPr>
              <w:pStyle w:val="SectionTitle"/>
            </w:pPr>
            <w:r>
              <w:t>Guiding Licence</w:t>
            </w:r>
          </w:p>
          <w:p w14:paraId="11D44DD4" w14:textId="77777777" w:rsidR="007A555C" w:rsidRPr="007A555C" w:rsidRDefault="007A555C" w:rsidP="00986EC1">
            <w:r>
              <w:t>(Ministry of Tourism)</w:t>
            </w:r>
          </w:p>
        </w:tc>
        <w:tc>
          <w:tcPr>
            <w:tcW w:w="6667" w:type="dxa"/>
          </w:tcPr>
          <w:p w14:paraId="09F782FC" w14:textId="77777777" w:rsidR="00986EC1" w:rsidRDefault="00986EC1" w:rsidP="00B47014">
            <w:pPr>
              <w:pStyle w:val="Achievement"/>
              <w:numPr>
                <w:ilvl w:val="0"/>
                <w:numId w:val="0"/>
              </w:numPr>
              <w:jc w:val="left"/>
            </w:pPr>
          </w:p>
          <w:p w14:paraId="5F5F61F7" w14:textId="289B5821" w:rsidR="007A555C" w:rsidRDefault="007A555C" w:rsidP="00B47014">
            <w:pPr>
              <w:pStyle w:val="Achievement"/>
              <w:numPr>
                <w:ilvl w:val="0"/>
                <w:numId w:val="0"/>
              </w:numPr>
              <w:jc w:val="left"/>
            </w:pPr>
            <w:r>
              <w:t xml:space="preserve">Possess a Licence from Ministry of Tourism to Guide and Escort throughout North India. </w:t>
            </w:r>
          </w:p>
        </w:tc>
      </w:tr>
    </w:tbl>
    <w:p w14:paraId="0FB63765" w14:textId="77777777" w:rsidR="007A555C" w:rsidRPr="00A84BDB" w:rsidRDefault="007A555C" w:rsidP="00986EC1">
      <w:pPr>
        <w:rPr>
          <w:rFonts w:ascii="Arial Black" w:hAnsi="Arial Black"/>
          <w:lang w:eastAsia="ko-KR"/>
        </w:rPr>
      </w:pPr>
    </w:p>
    <w:sectPr w:rsidR="007A555C" w:rsidRPr="00A84BDB" w:rsidSect="0031652B">
      <w:headerReference w:type="first" r:id="rId8"/>
      <w:pgSz w:w="12240" w:h="15840"/>
      <w:pgMar w:top="1440" w:right="1800" w:bottom="144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B41E1" w14:textId="77777777" w:rsidR="00395231" w:rsidRDefault="00395231">
      <w:r>
        <w:separator/>
      </w:r>
    </w:p>
  </w:endnote>
  <w:endnote w:type="continuationSeparator" w:id="0">
    <w:p w14:paraId="30FD9B5A" w14:textId="77777777" w:rsidR="00395231" w:rsidRDefault="0039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EB1AF" w14:textId="77777777" w:rsidR="00395231" w:rsidRDefault="00395231">
      <w:r>
        <w:separator/>
      </w:r>
    </w:p>
  </w:footnote>
  <w:footnote w:type="continuationSeparator" w:id="0">
    <w:p w14:paraId="6119B01D" w14:textId="77777777" w:rsidR="00395231" w:rsidRDefault="00395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33CE1" w14:textId="77777777" w:rsidR="00A84BDB" w:rsidRDefault="00A84BDB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0FA0"/>
    <w:multiLevelType w:val="hybridMultilevel"/>
    <w:tmpl w:val="5DA0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" w15:restartNumberingAfterBreak="0">
    <w:nsid w:val="71941A0B"/>
    <w:multiLevelType w:val="hybridMultilevel"/>
    <w:tmpl w:val="ABAEB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83B6C"/>
    <w:multiLevelType w:val="hybridMultilevel"/>
    <w:tmpl w:val="BBAE99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62907">
    <w:abstractNumId w:val="1"/>
  </w:num>
  <w:num w:numId="2" w16cid:durableId="414204577">
    <w:abstractNumId w:val="1"/>
  </w:num>
  <w:num w:numId="3" w16cid:durableId="46413987">
    <w:abstractNumId w:val="3"/>
  </w:num>
  <w:num w:numId="4" w16cid:durableId="1262569868">
    <w:abstractNumId w:val="0"/>
  </w:num>
  <w:num w:numId="5" w16cid:durableId="639188001">
    <w:abstractNumId w:val="2"/>
  </w:num>
  <w:num w:numId="6" w16cid:durableId="1348408891">
    <w:abstractNumId w:val="1"/>
  </w:num>
  <w:num w:numId="7" w16cid:durableId="2118864442">
    <w:abstractNumId w:val="1"/>
  </w:num>
  <w:num w:numId="8" w16cid:durableId="1170562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33"/>
    <w:rsid w:val="00027DBA"/>
    <w:rsid w:val="00035133"/>
    <w:rsid w:val="000750F4"/>
    <w:rsid w:val="00112E4C"/>
    <w:rsid w:val="00135998"/>
    <w:rsid w:val="0015184F"/>
    <w:rsid w:val="001C2B38"/>
    <w:rsid w:val="001F7460"/>
    <w:rsid w:val="00217BB6"/>
    <w:rsid w:val="00254FEB"/>
    <w:rsid w:val="00267A92"/>
    <w:rsid w:val="002879BA"/>
    <w:rsid w:val="002A0088"/>
    <w:rsid w:val="002F335A"/>
    <w:rsid w:val="0031652B"/>
    <w:rsid w:val="00326259"/>
    <w:rsid w:val="00350A71"/>
    <w:rsid w:val="00364865"/>
    <w:rsid w:val="00374278"/>
    <w:rsid w:val="00395231"/>
    <w:rsid w:val="003D590F"/>
    <w:rsid w:val="004267D0"/>
    <w:rsid w:val="00441177"/>
    <w:rsid w:val="004969F3"/>
    <w:rsid w:val="004A3546"/>
    <w:rsid w:val="004F64F2"/>
    <w:rsid w:val="00502332"/>
    <w:rsid w:val="00532FB8"/>
    <w:rsid w:val="00573505"/>
    <w:rsid w:val="0068418F"/>
    <w:rsid w:val="006B785F"/>
    <w:rsid w:val="006D2B1B"/>
    <w:rsid w:val="00710C39"/>
    <w:rsid w:val="00745E60"/>
    <w:rsid w:val="00780AD9"/>
    <w:rsid w:val="007816EF"/>
    <w:rsid w:val="007A555C"/>
    <w:rsid w:val="007B152C"/>
    <w:rsid w:val="007D6964"/>
    <w:rsid w:val="007E4B42"/>
    <w:rsid w:val="007E75A9"/>
    <w:rsid w:val="008111F2"/>
    <w:rsid w:val="00853D44"/>
    <w:rsid w:val="00865097"/>
    <w:rsid w:val="008954F4"/>
    <w:rsid w:val="0089578C"/>
    <w:rsid w:val="008A0CA1"/>
    <w:rsid w:val="008B0EE4"/>
    <w:rsid w:val="008D24F3"/>
    <w:rsid w:val="009137BF"/>
    <w:rsid w:val="009204D2"/>
    <w:rsid w:val="00946C3C"/>
    <w:rsid w:val="00986EC1"/>
    <w:rsid w:val="00987A65"/>
    <w:rsid w:val="009E3205"/>
    <w:rsid w:val="00A70728"/>
    <w:rsid w:val="00A8124E"/>
    <w:rsid w:val="00A81817"/>
    <w:rsid w:val="00A84BDB"/>
    <w:rsid w:val="00AD2BED"/>
    <w:rsid w:val="00B02A01"/>
    <w:rsid w:val="00B152CB"/>
    <w:rsid w:val="00B23B54"/>
    <w:rsid w:val="00B33777"/>
    <w:rsid w:val="00B45387"/>
    <w:rsid w:val="00BC4BBC"/>
    <w:rsid w:val="00BC7745"/>
    <w:rsid w:val="00BE62C7"/>
    <w:rsid w:val="00BF42CF"/>
    <w:rsid w:val="00C03527"/>
    <w:rsid w:val="00C51F7F"/>
    <w:rsid w:val="00C73D0A"/>
    <w:rsid w:val="00CE62B8"/>
    <w:rsid w:val="00D52084"/>
    <w:rsid w:val="00D56E47"/>
    <w:rsid w:val="00D90786"/>
    <w:rsid w:val="00D9347B"/>
    <w:rsid w:val="00DC4FE1"/>
    <w:rsid w:val="00E36E0F"/>
    <w:rsid w:val="00E94DC0"/>
    <w:rsid w:val="00EA2AA6"/>
    <w:rsid w:val="00EB7FB9"/>
    <w:rsid w:val="00EC5991"/>
    <w:rsid w:val="00F10BC9"/>
    <w:rsid w:val="00F404EC"/>
    <w:rsid w:val="00F5608A"/>
    <w:rsid w:val="00F62999"/>
    <w:rsid w:val="00F65596"/>
    <w:rsid w:val="00FC05F7"/>
    <w:rsid w:val="00FC6DDC"/>
    <w:rsid w:val="00F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7852E352"/>
  <w15:docId w15:val="{3318CF2B-ED41-448F-97D3-EDAFD2F6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0CA1"/>
    <w:rPr>
      <w:rFonts w:ascii="Arial" w:hAnsi="Arial"/>
      <w:lang w:eastAsia="en-US"/>
    </w:rPr>
  </w:style>
  <w:style w:type="paragraph" w:styleId="Heading1">
    <w:name w:val="heading 1"/>
    <w:basedOn w:val="HeadingBase"/>
    <w:next w:val="BodyText"/>
    <w:qFormat/>
    <w:rsid w:val="008A0CA1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8A0CA1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8A0CA1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8A0CA1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8A0CA1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8A0CA1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A0CA1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8A0CA1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8A0CA1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8A0CA1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8A0CA1"/>
    <w:pPr>
      <w:ind w:left="720"/>
    </w:pPr>
  </w:style>
  <w:style w:type="paragraph" w:customStyle="1" w:styleId="CityState">
    <w:name w:val="City/State"/>
    <w:basedOn w:val="BodyText"/>
    <w:next w:val="BodyText"/>
    <w:rsid w:val="008A0CA1"/>
    <w:pPr>
      <w:keepNext/>
    </w:pPr>
  </w:style>
  <w:style w:type="paragraph" w:customStyle="1" w:styleId="CompanyName">
    <w:name w:val="Company Name"/>
    <w:basedOn w:val="Normal"/>
    <w:next w:val="Normal"/>
    <w:autoRedefine/>
    <w:rsid w:val="002879BA"/>
    <w:pPr>
      <w:tabs>
        <w:tab w:val="left" w:pos="2160"/>
        <w:tab w:val="right" w:pos="6480"/>
      </w:tabs>
      <w:spacing w:before="240" w:after="40" w:line="220" w:lineRule="atLeast"/>
    </w:pPr>
    <w:rPr>
      <w:b/>
      <w:i/>
    </w:rPr>
  </w:style>
  <w:style w:type="paragraph" w:customStyle="1" w:styleId="CompanyNameOne">
    <w:name w:val="Company Name One"/>
    <w:basedOn w:val="CompanyName"/>
    <w:next w:val="Normal"/>
    <w:autoRedefine/>
    <w:rsid w:val="002879BA"/>
    <w:rPr>
      <w:b w:val="0"/>
    </w:rPr>
  </w:style>
  <w:style w:type="paragraph" w:styleId="Date">
    <w:name w:val="Date"/>
    <w:basedOn w:val="BodyText"/>
    <w:rsid w:val="008A0CA1"/>
    <w:pPr>
      <w:keepNext/>
    </w:pPr>
  </w:style>
  <w:style w:type="paragraph" w:customStyle="1" w:styleId="DocumentLabel">
    <w:name w:val="Document Label"/>
    <w:basedOn w:val="Normal"/>
    <w:next w:val="Normal"/>
    <w:rsid w:val="008A0CA1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8A0CA1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8A0CA1"/>
    <w:pPr>
      <w:jc w:val="both"/>
    </w:pPr>
  </w:style>
  <w:style w:type="paragraph" w:styleId="Footer">
    <w:name w:val="footer"/>
    <w:basedOn w:val="HeaderBase"/>
    <w:rsid w:val="008A0CA1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8A0CA1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8A0CA1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A0CA1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8A0CA1"/>
  </w:style>
  <w:style w:type="paragraph" w:customStyle="1" w:styleId="JobTitle">
    <w:name w:val="Job Title"/>
    <w:next w:val="Achievement"/>
    <w:rsid w:val="008A0CA1"/>
    <w:pPr>
      <w:spacing w:after="60" w:line="220" w:lineRule="atLeast"/>
    </w:pPr>
    <w:rPr>
      <w:rFonts w:ascii="Arial Black" w:hAnsi="Arial Black"/>
      <w:spacing w:val="-10"/>
      <w:lang w:val="en-US" w:eastAsia="en-US"/>
    </w:rPr>
  </w:style>
  <w:style w:type="character" w:customStyle="1" w:styleId="Lead-inEmphasis">
    <w:name w:val="Lead-in Emphasis"/>
    <w:rsid w:val="008A0CA1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8A0CA1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986EC1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8A0CA1"/>
  </w:style>
  <w:style w:type="paragraph" w:customStyle="1" w:styleId="Objective">
    <w:name w:val="Objective"/>
    <w:basedOn w:val="Normal"/>
    <w:next w:val="BodyText"/>
    <w:rsid w:val="008A0CA1"/>
    <w:pPr>
      <w:spacing w:before="240" w:after="220" w:line="220" w:lineRule="atLeast"/>
    </w:pPr>
  </w:style>
  <w:style w:type="character" w:styleId="PageNumber">
    <w:name w:val="page number"/>
    <w:rsid w:val="008A0CA1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8A0CA1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8A0CA1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8A0CA1"/>
    <w:rPr>
      <w:b/>
      <w:spacing w:val="0"/>
    </w:rPr>
  </w:style>
  <w:style w:type="paragraph" w:styleId="BalloonText">
    <w:name w:val="Balloon Text"/>
    <w:basedOn w:val="Normal"/>
    <w:semiHidden/>
    <w:rsid w:val="00BC4B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A00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Resume.dot</Template>
  <TotalTime>7</TotalTime>
  <Pages>3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Owner</dc:creator>
  <cp:lastModifiedBy>Melly Rajneesh</cp:lastModifiedBy>
  <cp:revision>2</cp:revision>
  <cp:lastPrinted>2007-02-13T10:30:00Z</cp:lastPrinted>
  <dcterms:created xsi:type="dcterms:W3CDTF">2024-02-27T14:35:00Z</dcterms:created>
  <dcterms:modified xsi:type="dcterms:W3CDTF">2024-02-27T14:35:00Z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</Properties>
</file>